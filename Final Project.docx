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1963782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63782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38050A" w:rsidP="00C6554A">
      <w:pPr>
        <w:pStyle w:val="Title"/>
      </w:pPr>
      <w:r>
        <w:t>Final Project</w:t>
      </w:r>
    </w:p>
    <w:p w:rsidR="00C6554A" w:rsidRPr="00D5413C" w:rsidRDefault="0038050A" w:rsidP="003B5EB7">
      <w:pPr>
        <w:pStyle w:val="Contenr"/>
      </w:pPr>
      <w:r>
        <w:t>Online news popularity</w:t>
      </w:r>
      <w:r w:rsidR="007A5931">
        <w:t xml:space="preserve"> Prediction</w:t>
      </w:r>
    </w:p>
    <w:p w:rsidR="000D0BE0" w:rsidRDefault="0038050A" w:rsidP="00C6554A">
      <w:pPr>
        <w:pStyle w:val="ContactInfo"/>
      </w:pPr>
      <w:r>
        <w:t>Chitra Ramchand Paryani</w:t>
      </w:r>
      <w:r w:rsidR="00C6554A">
        <w:t xml:space="preserve"> | </w:t>
      </w:r>
      <w:r>
        <w:t>Advances in Data Science</w:t>
      </w:r>
      <w:r w:rsidR="00C6554A">
        <w:t xml:space="preserve"> |</w:t>
      </w:r>
      <w:r>
        <w:t xml:space="preserve"> 06/08/2018</w:t>
      </w: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0D0BE0" w:rsidRDefault="000D0BE0" w:rsidP="00C6554A">
      <w:pPr>
        <w:pStyle w:val="ContactInfo"/>
      </w:pPr>
    </w:p>
    <w:p w:rsidR="00BC2562" w:rsidRDefault="00BC2562" w:rsidP="00BC2562">
      <w:pPr>
        <w:pStyle w:val="ContactInfo"/>
        <w:jc w:val="left"/>
      </w:pPr>
    </w:p>
    <w:p w:rsidR="000D0BE0" w:rsidRDefault="000D0BE0" w:rsidP="00BC2562">
      <w:pPr>
        <w:pStyle w:val="Heading1"/>
      </w:pPr>
    </w:p>
    <w:p w:rsidR="00BC2562" w:rsidRDefault="00BC2562" w:rsidP="00BC2562">
      <w:pPr>
        <w:pStyle w:val="Heading1"/>
      </w:pPr>
      <w:r>
        <w:t>Contents</w:t>
      </w:r>
    </w:p>
    <w:p w:rsidR="00BC2562" w:rsidRDefault="00BC2562" w:rsidP="00BC2562">
      <w:pPr>
        <w:pStyle w:val="ListParagraph"/>
        <w:numPr>
          <w:ilvl w:val="0"/>
          <w:numId w:val="16"/>
        </w:numPr>
      </w:pPr>
      <w:r>
        <w:t>Introduction</w:t>
      </w:r>
    </w:p>
    <w:p w:rsidR="00BC2562" w:rsidRDefault="00BC2562" w:rsidP="00BC2562">
      <w:pPr>
        <w:pStyle w:val="ListParagraph"/>
      </w:pPr>
    </w:p>
    <w:p w:rsidR="00BC2562" w:rsidRDefault="00BC2562" w:rsidP="00BC2562">
      <w:pPr>
        <w:pStyle w:val="ListParagraph"/>
        <w:numPr>
          <w:ilvl w:val="0"/>
          <w:numId w:val="16"/>
        </w:numPr>
      </w:pPr>
      <w:r>
        <w:t>Data Preparation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Loading libraries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Loading Dataset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Exploratory Data Analysis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Data Distribution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Data Sampling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Initial Regression Analysis</w:t>
      </w:r>
    </w:p>
    <w:p w:rsidR="00BC2562" w:rsidRDefault="000D0BE0" w:rsidP="00BC2562">
      <w:pPr>
        <w:pStyle w:val="ListParagraph"/>
        <w:numPr>
          <w:ilvl w:val="1"/>
          <w:numId w:val="16"/>
        </w:numPr>
      </w:pPr>
      <w:r>
        <w:t xml:space="preserve"> </w:t>
      </w:r>
      <w:r w:rsidR="00BC2562">
        <w:t>Data Cleanup</w:t>
      </w:r>
    </w:p>
    <w:p w:rsidR="00BC2562" w:rsidRDefault="00BC2562" w:rsidP="00BC2562">
      <w:pPr>
        <w:pStyle w:val="ListParagraph"/>
        <w:ind w:left="1080"/>
      </w:pPr>
    </w:p>
    <w:p w:rsidR="00BC2562" w:rsidRDefault="000D0BE0" w:rsidP="00BC2562">
      <w:pPr>
        <w:pStyle w:val="ListParagraph"/>
        <w:numPr>
          <w:ilvl w:val="0"/>
          <w:numId w:val="16"/>
        </w:numPr>
      </w:pPr>
      <w:r>
        <w:t>Data Modelling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Logistic Regression – All </w:t>
      </w:r>
      <w:r w:rsidR="008D3171">
        <w:t>53</w:t>
      </w:r>
      <w:r>
        <w:t xml:space="preserve">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Logistic Regression – </w:t>
      </w:r>
      <w:r w:rsidR="008D3171">
        <w:t>Top</w:t>
      </w:r>
      <w:r>
        <w:t xml:space="preserve"> 30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Regularization &amp; Cross Validation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SVM – All </w:t>
      </w:r>
      <w:r w:rsidR="008D3171">
        <w:t>53</w:t>
      </w:r>
      <w:r>
        <w:t xml:space="preserve">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SVM – </w:t>
      </w:r>
      <w:r w:rsidR="008D3171">
        <w:t>Top</w:t>
      </w:r>
      <w:r>
        <w:t xml:space="preserve"> 30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SVM – Hyper Parameters tuning &amp; Cross Validation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Random Forest – All </w:t>
      </w:r>
      <w:r w:rsidR="008D3171">
        <w:t>53</w:t>
      </w:r>
      <w:r>
        <w:t xml:space="preserve">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Random Forest – </w:t>
      </w:r>
      <w:r w:rsidR="008D3171">
        <w:t>Top</w:t>
      </w:r>
      <w:r>
        <w:t xml:space="preserve"> 30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Random Forest – Cross Validation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 Naïve Bayes – All </w:t>
      </w:r>
      <w:r w:rsidR="008D3171">
        <w:t>53</w:t>
      </w:r>
      <w:r>
        <w:t xml:space="preserve"> Predictors</w:t>
      </w:r>
    </w:p>
    <w:p w:rsidR="000D0BE0" w:rsidRDefault="000D0BE0" w:rsidP="000D0BE0">
      <w:pPr>
        <w:pStyle w:val="ListParagraph"/>
        <w:numPr>
          <w:ilvl w:val="1"/>
          <w:numId w:val="16"/>
        </w:numPr>
      </w:pPr>
      <w:r>
        <w:t xml:space="preserve">  Naïve Bayes – </w:t>
      </w:r>
      <w:r w:rsidR="008D3171">
        <w:t>Top</w:t>
      </w:r>
      <w:r>
        <w:t xml:space="preserve"> 30 Predictors</w:t>
      </w:r>
    </w:p>
    <w:p w:rsidR="008A5A83" w:rsidRDefault="000D0BE0" w:rsidP="008A5A83">
      <w:pPr>
        <w:pStyle w:val="ListParagraph"/>
        <w:numPr>
          <w:ilvl w:val="1"/>
          <w:numId w:val="16"/>
        </w:numPr>
      </w:pPr>
      <w:r>
        <w:t xml:space="preserve">  Naïve Bayes – Cross Validation</w:t>
      </w:r>
    </w:p>
    <w:p w:rsidR="008A5A83" w:rsidRDefault="008A5A83" w:rsidP="008A5A83">
      <w:pPr>
        <w:pStyle w:val="ListParagraph"/>
        <w:numPr>
          <w:ilvl w:val="1"/>
          <w:numId w:val="16"/>
        </w:numPr>
      </w:pPr>
      <w:r>
        <w:t xml:space="preserve">  Neural Network – Feed Forward Algorithm</w:t>
      </w:r>
      <w:r w:rsidR="008D3171">
        <w:t xml:space="preserve"> – All 53 Predictors</w:t>
      </w:r>
    </w:p>
    <w:p w:rsidR="008D3171" w:rsidRDefault="008D3171" w:rsidP="008A5A83">
      <w:pPr>
        <w:pStyle w:val="ListParagraph"/>
        <w:numPr>
          <w:ilvl w:val="1"/>
          <w:numId w:val="16"/>
        </w:numPr>
      </w:pPr>
      <w:r>
        <w:t xml:space="preserve">  Neural Network – Feed Forward Algorithm – Top 30 Predictors</w:t>
      </w:r>
    </w:p>
    <w:p w:rsidR="008A5A83" w:rsidRDefault="008A5A83" w:rsidP="008A5A83">
      <w:pPr>
        <w:pStyle w:val="ListParagraph"/>
        <w:numPr>
          <w:ilvl w:val="1"/>
          <w:numId w:val="16"/>
        </w:numPr>
      </w:pPr>
      <w:r>
        <w:t xml:space="preserve">  Bagging, Boosting and Stacking</w:t>
      </w:r>
    </w:p>
    <w:p w:rsidR="008A5A83" w:rsidRDefault="008A5A83" w:rsidP="008A5A83">
      <w:pPr>
        <w:pStyle w:val="ListParagraph"/>
        <w:ind w:left="1080"/>
      </w:pPr>
    </w:p>
    <w:p w:rsidR="008A5A83" w:rsidRDefault="008A5A83" w:rsidP="008A5A83">
      <w:pPr>
        <w:pStyle w:val="ListParagraph"/>
        <w:numPr>
          <w:ilvl w:val="0"/>
          <w:numId w:val="16"/>
        </w:numPr>
      </w:pPr>
      <w:r>
        <w:t>Results</w:t>
      </w:r>
    </w:p>
    <w:p w:rsidR="002F22C4" w:rsidRDefault="002F22C4" w:rsidP="002F22C4"/>
    <w:p w:rsidR="002F22C4" w:rsidRDefault="002F22C4" w:rsidP="002F22C4"/>
    <w:p w:rsidR="002F22C4" w:rsidRDefault="002F22C4" w:rsidP="002F22C4"/>
    <w:p w:rsidR="002F22C4" w:rsidRDefault="002F22C4" w:rsidP="002F22C4"/>
    <w:p w:rsidR="002F22C4" w:rsidRDefault="002F22C4" w:rsidP="002F22C4"/>
    <w:p w:rsidR="002F22C4" w:rsidRDefault="002F22C4" w:rsidP="002F22C4"/>
    <w:p w:rsidR="002F22C4" w:rsidRDefault="002F22C4" w:rsidP="002F22C4"/>
    <w:p w:rsidR="002F22C4" w:rsidRDefault="00D47F7B" w:rsidP="003733E7">
      <w:pPr>
        <w:pStyle w:val="Heading1"/>
        <w:numPr>
          <w:ilvl w:val="0"/>
          <w:numId w:val="19"/>
        </w:numPr>
      </w:pPr>
      <w:r>
        <w:t>Introduction</w:t>
      </w:r>
    </w:p>
    <w:p w:rsidR="00D47F7B" w:rsidRDefault="00F357BE" w:rsidP="009F155E">
      <w:pPr>
        <w:ind w:left="720"/>
      </w:pPr>
      <w:r>
        <w:t xml:space="preserve">For performing analysis, I have used Python Programming language. </w:t>
      </w:r>
      <w:r w:rsidR="008752B1">
        <w:t>All the code is embedded below along with results.</w:t>
      </w:r>
    </w:p>
    <w:p w:rsidR="008752B1" w:rsidRDefault="004B351F" w:rsidP="009F155E">
      <w:pPr>
        <w:ind w:left="720"/>
      </w:pPr>
      <w:r>
        <w:t xml:space="preserve">I am using </w:t>
      </w:r>
      <w:r w:rsidR="005E0F0D">
        <w:t xml:space="preserve">Online News Popularity </w:t>
      </w:r>
      <w:r>
        <w:t>data</w:t>
      </w:r>
      <w:r w:rsidR="005E0F0D">
        <w:t xml:space="preserve"> set</w:t>
      </w:r>
      <w:r>
        <w:t xml:space="preserve"> </w:t>
      </w:r>
      <w:r w:rsidR="00DD16F5">
        <w:t>from UCI Machine Learning Repository</w:t>
      </w:r>
      <w:r w:rsidR="00A953D7">
        <w:t xml:space="preserve"> and it consist of 61 Attributes and 39797 instances of data.</w:t>
      </w:r>
    </w:p>
    <w:p w:rsidR="003733E7" w:rsidRDefault="003733E7" w:rsidP="003733E7">
      <w:pPr>
        <w:pStyle w:val="Heading1"/>
        <w:numPr>
          <w:ilvl w:val="0"/>
          <w:numId w:val="19"/>
        </w:numPr>
      </w:pPr>
      <w:r>
        <w:t>Data Preparation</w:t>
      </w:r>
    </w:p>
    <w:p w:rsidR="003733E7" w:rsidRDefault="003733E7" w:rsidP="001E5E5A">
      <w:pPr>
        <w:pStyle w:val="Heading2"/>
        <w:numPr>
          <w:ilvl w:val="1"/>
          <w:numId w:val="19"/>
        </w:numPr>
      </w:pPr>
      <w:r>
        <w:t>Loading libraries</w:t>
      </w:r>
    </w:p>
    <w:p w:rsidR="00FF7246" w:rsidRDefault="00004998" w:rsidP="00FF7246">
      <w:pPr>
        <w:ind w:left="720"/>
      </w:pPr>
      <w:r>
        <w:rPr>
          <w:noProof/>
        </w:rPr>
        <w:drawing>
          <wp:inline distT="0" distB="0" distL="0" distR="0" wp14:anchorId="30120803" wp14:editId="42BD8487">
            <wp:extent cx="5486400" cy="1045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46" w:rsidRDefault="00FF7246" w:rsidP="00FF7246">
      <w:pPr>
        <w:pStyle w:val="Heading2"/>
        <w:numPr>
          <w:ilvl w:val="1"/>
          <w:numId w:val="19"/>
        </w:numPr>
      </w:pPr>
      <w:r>
        <w:t>Loading dataset</w:t>
      </w:r>
    </w:p>
    <w:p w:rsidR="00FF7246" w:rsidRDefault="00004998" w:rsidP="00FF7246">
      <w:pPr>
        <w:ind w:left="720"/>
      </w:pPr>
      <w:r>
        <w:rPr>
          <w:noProof/>
        </w:rPr>
        <w:drawing>
          <wp:inline distT="0" distB="0" distL="0" distR="0" wp14:anchorId="2CD6BEC3" wp14:editId="474D8350">
            <wp:extent cx="5486400" cy="2298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9A" w:rsidRDefault="00B5599A" w:rsidP="00FF7246">
      <w:pPr>
        <w:ind w:left="720"/>
      </w:pPr>
    </w:p>
    <w:p w:rsidR="00B5599A" w:rsidRDefault="00B5599A" w:rsidP="00FF7246">
      <w:pPr>
        <w:ind w:left="720"/>
      </w:pPr>
    </w:p>
    <w:p w:rsidR="00B5599A" w:rsidRDefault="00B5599A" w:rsidP="00FF7246">
      <w:pPr>
        <w:ind w:left="720"/>
      </w:pPr>
    </w:p>
    <w:p w:rsidR="00B5599A" w:rsidRDefault="00B5599A" w:rsidP="00FF7246">
      <w:pPr>
        <w:ind w:left="720"/>
      </w:pPr>
    </w:p>
    <w:p w:rsidR="00B5599A" w:rsidRPr="00FF7246" w:rsidRDefault="00B5599A" w:rsidP="00FF7246">
      <w:pPr>
        <w:ind w:left="720"/>
      </w:pPr>
    </w:p>
    <w:p w:rsidR="00FF7246" w:rsidRDefault="0078537B" w:rsidP="0020653F">
      <w:pPr>
        <w:pStyle w:val="Heading2"/>
        <w:numPr>
          <w:ilvl w:val="1"/>
          <w:numId w:val="19"/>
        </w:numPr>
      </w:pPr>
      <w:r>
        <w:t>Exploratory data analysis</w:t>
      </w:r>
    </w:p>
    <w:p w:rsidR="0020653F" w:rsidRDefault="008D5E0B" w:rsidP="0020653F">
      <w:pPr>
        <w:ind w:left="630"/>
      </w:pPr>
      <w:r>
        <w:rPr>
          <w:noProof/>
        </w:rPr>
        <w:drawing>
          <wp:inline distT="0" distB="0" distL="0" distR="0" wp14:anchorId="11C40004" wp14:editId="4075AD14">
            <wp:extent cx="5486400" cy="1366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0B" w:rsidRDefault="00DF0F2C" w:rsidP="0020653F">
      <w:pPr>
        <w:ind w:left="630"/>
      </w:pPr>
      <w:r>
        <w:rPr>
          <w:noProof/>
        </w:rPr>
        <w:drawing>
          <wp:inline distT="0" distB="0" distL="0" distR="0" wp14:anchorId="671DD5DC" wp14:editId="6D522007">
            <wp:extent cx="5486400" cy="366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2C" w:rsidRDefault="00DF0F2C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7E8A200C" wp14:editId="4883AF5D">
            <wp:extent cx="5486400" cy="2996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2C" w:rsidRDefault="00DF0F2C" w:rsidP="0020653F">
      <w:pPr>
        <w:ind w:left="630"/>
      </w:pPr>
      <w:r>
        <w:rPr>
          <w:noProof/>
        </w:rPr>
        <w:drawing>
          <wp:inline distT="0" distB="0" distL="0" distR="0" wp14:anchorId="08D7D211" wp14:editId="30EAB1D6">
            <wp:extent cx="5486400" cy="2172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9C0D5A" w:rsidRDefault="009C0D5A" w:rsidP="0020653F">
      <w:pPr>
        <w:ind w:left="630"/>
      </w:pPr>
    </w:p>
    <w:p w:rsidR="00DF0F2C" w:rsidRDefault="00BC15CE" w:rsidP="0020653F">
      <w:pPr>
        <w:ind w:left="630"/>
      </w:pPr>
      <w:r>
        <w:t>Next, predicting the features which are of highest importance</w:t>
      </w:r>
    </w:p>
    <w:p w:rsidR="00BC15CE" w:rsidRDefault="009C0D5A" w:rsidP="0020653F">
      <w:pPr>
        <w:ind w:left="630"/>
      </w:pPr>
      <w:r>
        <w:rPr>
          <w:noProof/>
        </w:rPr>
        <w:drawing>
          <wp:inline distT="0" distB="0" distL="0" distR="0" wp14:anchorId="4FEEACD0" wp14:editId="180504FD">
            <wp:extent cx="548640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5A" w:rsidRDefault="00582BC8" w:rsidP="0020653F">
      <w:pPr>
        <w:ind w:left="630"/>
      </w:pPr>
      <w:r>
        <w:rPr>
          <w:noProof/>
        </w:rPr>
        <w:drawing>
          <wp:inline distT="0" distB="0" distL="0" distR="0" wp14:anchorId="13B5D061" wp14:editId="5CAFABA8">
            <wp:extent cx="5486400" cy="3486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C8" w:rsidRDefault="00582BC8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0F574AB9" wp14:editId="43C4DE8B">
            <wp:extent cx="5486400" cy="1855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C8" w:rsidRDefault="00582BC8" w:rsidP="0020653F">
      <w:pPr>
        <w:ind w:left="630"/>
      </w:pPr>
    </w:p>
    <w:p w:rsidR="00582BC8" w:rsidRDefault="00582BC8" w:rsidP="0020653F">
      <w:pPr>
        <w:ind w:left="630"/>
      </w:pPr>
      <w:r>
        <w:rPr>
          <w:noProof/>
        </w:rPr>
        <w:drawing>
          <wp:inline distT="0" distB="0" distL="0" distR="0" wp14:anchorId="4D04AB32" wp14:editId="0A3773CC">
            <wp:extent cx="5486400" cy="2457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C8" w:rsidRDefault="00582BC8" w:rsidP="0020653F">
      <w:pPr>
        <w:ind w:left="630"/>
      </w:pPr>
      <w:r>
        <w:rPr>
          <w:noProof/>
        </w:rPr>
        <w:drawing>
          <wp:inline distT="0" distB="0" distL="0" distR="0" wp14:anchorId="4A7EE670" wp14:editId="3FF74EE6">
            <wp:extent cx="5486400" cy="1369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C8" w:rsidRDefault="00582BC8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129DB4A6" wp14:editId="04BCD1B8">
            <wp:extent cx="5486400" cy="3821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BD" w:rsidRDefault="00FC2CBD" w:rsidP="0020653F">
      <w:pPr>
        <w:ind w:left="630"/>
      </w:pPr>
    </w:p>
    <w:p w:rsidR="00FC2CBD" w:rsidRDefault="00417640" w:rsidP="0020653F">
      <w:pPr>
        <w:ind w:left="630"/>
      </w:pPr>
      <w:r>
        <w:t xml:space="preserve">Next, </w:t>
      </w:r>
      <w:r w:rsidR="00876175">
        <w:t>checking</w:t>
      </w:r>
      <w:r>
        <w:t xml:space="preserve"> for missing values and as we can see below data doesn’t contains any missing values</w:t>
      </w:r>
    </w:p>
    <w:p w:rsidR="00F94C8C" w:rsidRDefault="00F94C8C" w:rsidP="0020653F">
      <w:pPr>
        <w:ind w:left="630"/>
      </w:pPr>
      <w:r>
        <w:rPr>
          <w:noProof/>
        </w:rPr>
        <w:drawing>
          <wp:inline distT="0" distB="0" distL="0" distR="0" wp14:anchorId="51B4C27F" wp14:editId="73A84EA7">
            <wp:extent cx="5486400" cy="3136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8C" w:rsidRDefault="00F94C8C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10B2CAB5" wp14:editId="0811CB28">
            <wp:extent cx="5486400" cy="28530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8C" w:rsidRDefault="00AD0756" w:rsidP="0020653F">
      <w:pPr>
        <w:ind w:left="630"/>
      </w:pPr>
      <w:r>
        <w:t>Next, checking for missing values indicated as zero</w:t>
      </w:r>
    </w:p>
    <w:p w:rsidR="00AD0756" w:rsidRDefault="0081084E" w:rsidP="0020653F">
      <w:pPr>
        <w:ind w:left="630"/>
      </w:pPr>
      <w:r>
        <w:rPr>
          <w:noProof/>
        </w:rPr>
        <w:drawing>
          <wp:inline distT="0" distB="0" distL="0" distR="0" wp14:anchorId="0C9C27B2" wp14:editId="59F9A027">
            <wp:extent cx="5486400" cy="87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4E" w:rsidRDefault="004401FB" w:rsidP="0020653F">
      <w:pPr>
        <w:ind w:left="630"/>
      </w:pPr>
      <w:r>
        <w:rPr>
          <w:noProof/>
        </w:rPr>
        <w:drawing>
          <wp:inline distT="0" distB="0" distL="0" distR="0" wp14:anchorId="70364E60" wp14:editId="666379CB">
            <wp:extent cx="5486400" cy="7423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FB" w:rsidRDefault="00B35293" w:rsidP="0020653F">
      <w:pPr>
        <w:ind w:left="630"/>
      </w:pPr>
      <w:r>
        <w:t>Next, checking co-relation between the data</w:t>
      </w:r>
    </w:p>
    <w:p w:rsidR="00B35293" w:rsidRDefault="00B35293" w:rsidP="0020653F">
      <w:pPr>
        <w:ind w:left="630"/>
      </w:pPr>
      <w:r>
        <w:rPr>
          <w:noProof/>
        </w:rPr>
        <w:drawing>
          <wp:inline distT="0" distB="0" distL="0" distR="0" wp14:anchorId="51BE211D" wp14:editId="1AF4B714">
            <wp:extent cx="5486400" cy="2071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AC" w:rsidRDefault="004A1BAC" w:rsidP="0020653F">
      <w:pPr>
        <w:ind w:left="630"/>
      </w:pPr>
    </w:p>
    <w:p w:rsidR="004A1BAC" w:rsidRDefault="004A1BAC" w:rsidP="0020653F">
      <w:pPr>
        <w:ind w:left="630"/>
      </w:pPr>
    </w:p>
    <w:p w:rsidR="00B35293" w:rsidRDefault="004A1BAC" w:rsidP="0020653F">
      <w:pPr>
        <w:ind w:left="630"/>
      </w:pPr>
      <w:r>
        <w:t>Next, generated heat map which explains data set contains few highly co-related data</w:t>
      </w:r>
      <w:r w:rsidR="006511D6">
        <w:t xml:space="preserve"> which we will remove while doing data cleanup</w:t>
      </w:r>
    </w:p>
    <w:p w:rsidR="004A1BAC" w:rsidRDefault="004A1BAC" w:rsidP="0020653F">
      <w:pPr>
        <w:ind w:left="630"/>
      </w:pPr>
      <w:r>
        <w:rPr>
          <w:noProof/>
        </w:rPr>
        <w:drawing>
          <wp:inline distT="0" distB="0" distL="0" distR="0" wp14:anchorId="768DB08F" wp14:editId="5E1CA9A2">
            <wp:extent cx="5486400" cy="3819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B4" w:rsidRDefault="00C21930" w:rsidP="0020653F">
      <w:pPr>
        <w:ind w:left="630"/>
      </w:pPr>
      <w:r>
        <w:t>Next, checking for outliers in the data</w:t>
      </w:r>
    </w:p>
    <w:p w:rsidR="00C21930" w:rsidRDefault="007A6409" w:rsidP="0020653F">
      <w:pPr>
        <w:ind w:left="630"/>
      </w:pPr>
      <w:r>
        <w:rPr>
          <w:noProof/>
        </w:rPr>
        <w:drawing>
          <wp:inline distT="0" distB="0" distL="0" distR="0" wp14:anchorId="5AC2B74E" wp14:editId="52B1DD13">
            <wp:extent cx="5486400" cy="2226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09" w:rsidRDefault="00662356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0DABEB78" wp14:editId="16F3F0B8">
            <wp:extent cx="5486400" cy="2109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20653F">
      <w:pPr>
        <w:ind w:left="630"/>
      </w:pPr>
      <w:r>
        <w:rPr>
          <w:noProof/>
        </w:rPr>
        <w:drawing>
          <wp:inline distT="0" distB="0" distL="0" distR="0" wp14:anchorId="7D8847ED" wp14:editId="063CF2CA">
            <wp:extent cx="5486400" cy="2098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20653F">
      <w:pPr>
        <w:ind w:left="630"/>
      </w:pPr>
    </w:p>
    <w:p w:rsidR="00662356" w:rsidRDefault="00662356" w:rsidP="0020653F">
      <w:pPr>
        <w:ind w:left="630"/>
      </w:pPr>
      <w:r>
        <w:rPr>
          <w:noProof/>
        </w:rPr>
        <w:drawing>
          <wp:inline distT="0" distB="0" distL="0" distR="0" wp14:anchorId="3B86A1AD" wp14:editId="33904870">
            <wp:extent cx="5486400" cy="2051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20653F">
      <w:pPr>
        <w:ind w:left="630"/>
      </w:pPr>
    </w:p>
    <w:p w:rsidR="00662356" w:rsidRDefault="00662356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68284891" wp14:editId="3C4959A0">
            <wp:extent cx="5486400" cy="2151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20653F">
      <w:pPr>
        <w:ind w:left="630"/>
      </w:pPr>
      <w:r>
        <w:rPr>
          <w:noProof/>
        </w:rPr>
        <w:drawing>
          <wp:inline distT="0" distB="0" distL="0" distR="0" wp14:anchorId="4804703D" wp14:editId="46C5446A">
            <wp:extent cx="5486400" cy="2120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662356">
      <w:pPr>
        <w:ind w:left="630"/>
      </w:pPr>
      <w:r>
        <w:rPr>
          <w:noProof/>
        </w:rPr>
        <w:drawing>
          <wp:inline distT="0" distB="0" distL="0" distR="0" wp14:anchorId="45E3ABA0" wp14:editId="74DAFF9D">
            <wp:extent cx="5486400" cy="21202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6" w:rsidRDefault="00662356" w:rsidP="0020653F">
      <w:pPr>
        <w:ind w:left="630"/>
      </w:pPr>
      <w:r>
        <w:t>Histogram for each column in data set</w:t>
      </w:r>
    </w:p>
    <w:p w:rsidR="00A41B73" w:rsidRDefault="00A41B73" w:rsidP="0020653F">
      <w:pPr>
        <w:ind w:left="630"/>
      </w:pPr>
      <w:r>
        <w:rPr>
          <w:noProof/>
        </w:rPr>
        <w:drawing>
          <wp:inline distT="0" distB="0" distL="0" distR="0" wp14:anchorId="4198B3BC" wp14:editId="7DF9ED93">
            <wp:extent cx="5486400" cy="455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73" w:rsidRDefault="00CA2B65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10D5DBA3" wp14:editId="7904B617">
            <wp:extent cx="1905000" cy="179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60CE9" wp14:editId="77CB5213">
            <wp:extent cx="2066925" cy="1657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83452" wp14:editId="2E4F0901">
            <wp:extent cx="1962150" cy="1657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CA7C5" wp14:editId="77D5DAF4">
            <wp:extent cx="2076450" cy="1666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490F8E8D" wp14:editId="2477564F">
            <wp:extent cx="1838325" cy="1657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F4223" wp14:editId="30CF615D">
            <wp:extent cx="2181225" cy="1685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6CDD4E16" wp14:editId="40B2EA38">
            <wp:extent cx="1990725" cy="1704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F1CFA" wp14:editId="1BA6CACD">
            <wp:extent cx="2066925" cy="1685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7F49AE94" wp14:editId="0261260E">
            <wp:extent cx="1924050" cy="1743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B984F" wp14:editId="06B4E649">
            <wp:extent cx="2162175" cy="17049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37DF41D2" wp14:editId="478664F8">
            <wp:extent cx="1933575" cy="1704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72F61" wp14:editId="5CC9B648">
            <wp:extent cx="2085975" cy="15811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7F8833D8" wp14:editId="35B1029B">
            <wp:extent cx="2047875" cy="1628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01C71" wp14:editId="7CD7F946">
            <wp:extent cx="2105025" cy="16287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0E115DC3" wp14:editId="3F53ED1F">
            <wp:extent cx="1952625" cy="1676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308E6" wp14:editId="7CA9D5D4">
            <wp:extent cx="1895475" cy="1609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400B583A" wp14:editId="0C491D26">
            <wp:extent cx="2009775" cy="16764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E40C1" wp14:editId="1E397216">
            <wp:extent cx="2000250" cy="16859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CA2B65" w:rsidP="0020653F">
      <w:pPr>
        <w:ind w:left="630"/>
      </w:pPr>
      <w:r>
        <w:rPr>
          <w:noProof/>
        </w:rPr>
        <w:drawing>
          <wp:inline distT="0" distB="0" distL="0" distR="0" wp14:anchorId="2D7ECB0A" wp14:editId="357BBC04">
            <wp:extent cx="1838325" cy="16573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6395F" wp14:editId="4A1E6179">
            <wp:extent cx="1962150" cy="1600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65" w:rsidRDefault="00532E47" w:rsidP="0020653F">
      <w:pPr>
        <w:ind w:left="630"/>
      </w:pPr>
      <w:r>
        <w:rPr>
          <w:noProof/>
        </w:rPr>
        <w:drawing>
          <wp:inline distT="0" distB="0" distL="0" distR="0" wp14:anchorId="18AB62B5" wp14:editId="283FBD77">
            <wp:extent cx="2076450" cy="1628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D78B1" wp14:editId="320CBE70">
            <wp:extent cx="2009775" cy="15430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50BBCA67" wp14:editId="4C7336B2">
            <wp:extent cx="1895475" cy="16192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64B72" wp14:editId="4B1B19B3">
            <wp:extent cx="2028825" cy="1562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254CF712" wp14:editId="14B16D04">
            <wp:extent cx="2000250" cy="16859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76195" wp14:editId="5F54FB33">
            <wp:extent cx="2066925" cy="16097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4E61355E" wp14:editId="61537415">
            <wp:extent cx="1895475" cy="17145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E8FD2" wp14:editId="17E21989">
            <wp:extent cx="1743075" cy="16478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2A29DC51" wp14:editId="57CB87E9">
            <wp:extent cx="2009775" cy="16192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5676B" wp14:editId="2CAA5653">
            <wp:extent cx="1971675" cy="15906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7899C821" wp14:editId="16BE5677">
            <wp:extent cx="2028825" cy="1714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818A4" wp14:editId="1BA82728">
            <wp:extent cx="1800225" cy="16859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3BDBE9A3" wp14:editId="7DBD939A">
            <wp:extent cx="2114550" cy="16097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B45C6" wp14:editId="0C715787">
            <wp:extent cx="2114550" cy="16287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2BD84C3B" wp14:editId="7A8D4F57">
            <wp:extent cx="1943100" cy="1600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BADF1" wp14:editId="5BAFD591">
            <wp:extent cx="1885950" cy="1571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37397762" wp14:editId="06AF024B">
            <wp:extent cx="1952625" cy="15811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7B9FC" wp14:editId="4E0CD261">
            <wp:extent cx="2057400" cy="1571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drawing>
          <wp:inline distT="0" distB="0" distL="0" distR="0" wp14:anchorId="3F5133A5" wp14:editId="57B6B614">
            <wp:extent cx="1790700" cy="15525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56B30" wp14:editId="3486C721">
            <wp:extent cx="2038350" cy="1600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45A39EC6" wp14:editId="2404BB6A">
            <wp:extent cx="1943100" cy="1600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C7234" wp14:editId="1E419468">
            <wp:extent cx="2114550" cy="1676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A93CC1" w:rsidP="0020653F">
      <w:pPr>
        <w:ind w:left="630"/>
      </w:pPr>
      <w:r>
        <w:rPr>
          <w:noProof/>
        </w:rPr>
        <w:drawing>
          <wp:inline distT="0" distB="0" distL="0" distR="0" wp14:anchorId="7FFE5940" wp14:editId="7737B1B7">
            <wp:extent cx="1962150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54109" wp14:editId="06D5969D">
            <wp:extent cx="2228850" cy="16478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20653F">
      <w:pPr>
        <w:ind w:left="630"/>
      </w:pPr>
      <w:r>
        <w:rPr>
          <w:noProof/>
        </w:rPr>
        <w:drawing>
          <wp:inline distT="0" distB="0" distL="0" distR="0" wp14:anchorId="2B0F9C51" wp14:editId="35A36F72">
            <wp:extent cx="2019300" cy="16287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BB92E" wp14:editId="1E9FC4ED">
            <wp:extent cx="2143125" cy="16478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20653F">
      <w:pPr>
        <w:ind w:left="630"/>
      </w:pPr>
      <w:r>
        <w:rPr>
          <w:noProof/>
        </w:rPr>
        <w:drawing>
          <wp:inline distT="0" distB="0" distL="0" distR="0" wp14:anchorId="1B8E1DE1" wp14:editId="21E8A131">
            <wp:extent cx="1981200" cy="16097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F9074" wp14:editId="3F84222F">
            <wp:extent cx="2171700" cy="15525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20653F">
      <w:pPr>
        <w:ind w:left="630"/>
      </w:pPr>
      <w:r>
        <w:rPr>
          <w:noProof/>
        </w:rPr>
        <w:lastRenderedPageBreak/>
        <w:drawing>
          <wp:inline distT="0" distB="0" distL="0" distR="0" wp14:anchorId="6571EEB9" wp14:editId="04DF6BFE">
            <wp:extent cx="1781175" cy="16478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2C00C" wp14:editId="7B99B217">
            <wp:extent cx="2009775" cy="15716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52EAE" wp14:editId="54DA186B">
            <wp:extent cx="2228850" cy="1752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276E3" wp14:editId="462DECF3">
            <wp:extent cx="2095500" cy="15716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20653F">
      <w:pPr>
        <w:ind w:left="630"/>
      </w:pPr>
      <w:r>
        <w:rPr>
          <w:noProof/>
        </w:rPr>
        <w:drawing>
          <wp:inline distT="0" distB="0" distL="0" distR="0" wp14:anchorId="32B3A41D" wp14:editId="4FB9FD67">
            <wp:extent cx="2171700" cy="17049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2D7DF" wp14:editId="5BD2D74A">
            <wp:extent cx="2095500" cy="16573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20653F">
      <w:pPr>
        <w:ind w:left="630"/>
      </w:pPr>
      <w:r>
        <w:rPr>
          <w:noProof/>
        </w:rPr>
        <w:drawing>
          <wp:inline distT="0" distB="0" distL="0" distR="0" wp14:anchorId="0EAD1982" wp14:editId="37446979">
            <wp:extent cx="2324100" cy="16478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EB293" wp14:editId="69ED1CA2">
            <wp:extent cx="2400300" cy="16954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C1" w:rsidRDefault="00A93CC1" w:rsidP="00A93CC1">
      <w:pPr>
        <w:ind w:left="630"/>
      </w:pPr>
      <w:r>
        <w:rPr>
          <w:noProof/>
        </w:rPr>
        <w:lastRenderedPageBreak/>
        <w:drawing>
          <wp:inline distT="0" distB="0" distL="0" distR="0" wp14:anchorId="42A326BF" wp14:editId="3D40F067">
            <wp:extent cx="2076450" cy="1600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472C7" wp14:editId="358BEE15">
            <wp:extent cx="2028825" cy="16287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F7" w:rsidRDefault="000427F7" w:rsidP="00A93CC1">
      <w:pPr>
        <w:ind w:left="630"/>
      </w:pPr>
      <w:r>
        <w:t xml:space="preserve">Next, I have converted target variable shares into binary by creating a function </w:t>
      </w:r>
    </w:p>
    <w:p w:rsidR="00C8540A" w:rsidRDefault="00C8540A" w:rsidP="00C8540A">
      <w:pPr>
        <w:pStyle w:val="Heading2"/>
      </w:pPr>
      <w:r>
        <w:t xml:space="preserve">   2.4</w:t>
      </w:r>
      <w:r>
        <w:tab/>
        <w:t>Data distribution</w:t>
      </w:r>
    </w:p>
    <w:p w:rsidR="00A93CC1" w:rsidRDefault="000427F7" w:rsidP="00A93CC1">
      <w:pPr>
        <w:ind w:left="630"/>
      </w:pPr>
      <w:r>
        <w:rPr>
          <w:noProof/>
        </w:rPr>
        <w:drawing>
          <wp:inline distT="0" distB="0" distL="0" distR="0" wp14:anchorId="17C7B0F2" wp14:editId="2F508B86">
            <wp:extent cx="5486400" cy="3637280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0427F7" w:rsidRDefault="00C06F0E" w:rsidP="00A93CC1">
      <w:pPr>
        <w:ind w:left="630"/>
      </w:pPr>
      <w:r>
        <w:rPr>
          <w:noProof/>
        </w:rPr>
        <w:drawing>
          <wp:inline distT="0" distB="0" distL="0" distR="0" wp14:anchorId="4CFA265F" wp14:editId="18258736">
            <wp:extent cx="5486400" cy="23323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0A" w:rsidRDefault="009C792B" w:rsidP="009F5475">
      <w:pPr>
        <w:pStyle w:val="Heading2"/>
        <w:numPr>
          <w:ilvl w:val="1"/>
          <w:numId w:val="20"/>
        </w:numPr>
      </w:pPr>
      <w:r>
        <w:t>data sampling</w:t>
      </w:r>
    </w:p>
    <w:p w:rsidR="009C792B" w:rsidRDefault="009C792B" w:rsidP="009C792B">
      <w:pPr>
        <w:pStyle w:val="ListParagraph"/>
        <w:ind w:left="630"/>
      </w:pPr>
    </w:p>
    <w:p w:rsidR="009F5475" w:rsidRDefault="00CE0968" w:rsidP="009F5475">
      <w:pPr>
        <w:pStyle w:val="ListParagraph"/>
        <w:ind w:left="630"/>
      </w:pPr>
      <w:r>
        <w:rPr>
          <w:noProof/>
        </w:rPr>
        <w:drawing>
          <wp:inline distT="0" distB="0" distL="0" distR="0" wp14:anchorId="7934E58E" wp14:editId="3A863C97">
            <wp:extent cx="5486400" cy="871855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ListParagraph"/>
        <w:ind w:left="630"/>
      </w:pPr>
    </w:p>
    <w:p w:rsidR="009F5475" w:rsidRDefault="009F5475" w:rsidP="009F5475">
      <w:pPr>
        <w:pStyle w:val="Heading2"/>
        <w:numPr>
          <w:ilvl w:val="1"/>
          <w:numId w:val="20"/>
        </w:numPr>
      </w:pPr>
      <w:r>
        <w:t>logistic regression</w:t>
      </w:r>
    </w:p>
    <w:p w:rsidR="009F5475" w:rsidRDefault="009F5475" w:rsidP="009F5475"/>
    <w:p w:rsidR="009F5475" w:rsidRPr="009F5475" w:rsidRDefault="009F5475" w:rsidP="009F5475">
      <w:r>
        <w:rPr>
          <w:noProof/>
        </w:rPr>
        <w:drawing>
          <wp:inline distT="0" distB="0" distL="0" distR="0" wp14:anchorId="613BA593" wp14:editId="56D8086F">
            <wp:extent cx="5486400" cy="328231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75" w:rsidRDefault="00827536" w:rsidP="00827536">
      <w:r>
        <w:rPr>
          <w:noProof/>
        </w:rPr>
        <w:drawing>
          <wp:inline distT="0" distB="0" distL="0" distR="0" wp14:anchorId="2CBF5FF2" wp14:editId="50D7A9BF">
            <wp:extent cx="5486400" cy="32156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36" w:rsidRDefault="00D143D7" w:rsidP="00827536">
      <w:r>
        <w:rPr>
          <w:noProof/>
        </w:rPr>
        <w:lastRenderedPageBreak/>
        <w:drawing>
          <wp:inline distT="0" distB="0" distL="0" distR="0" wp14:anchorId="4000B423" wp14:editId="6D372D52">
            <wp:extent cx="5486400" cy="32029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D7" w:rsidRDefault="00CA2AC7" w:rsidP="00CA2AC7">
      <w:pPr>
        <w:pStyle w:val="Heading2"/>
        <w:numPr>
          <w:ilvl w:val="1"/>
          <w:numId w:val="20"/>
        </w:numPr>
      </w:pPr>
      <w:r>
        <w:t>Data clean up</w:t>
      </w:r>
    </w:p>
    <w:p w:rsidR="00CA2AC7" w:rsidRDefault="00CA2AC7" w:rsidP="00CA2AC7"/>
    <w:p w:rsidR="006F7FA6" w:rsidRDefault="006F7FA6" w:rsidP="00CA2AC7">
      <w:r>
        <w:rPr>
          <w:noProof/>
        </w:rPr>
        <w:drawing>
          <wp:inline distT="0" distB="0" distL="0" distR="0" wp14:anchorId="3E1574C1" wp14:editId="4493C3FC">
            <wp:extent cx="5486400" cy="3065145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A6" w:rsidRDefault="006F7FA6" w:rsidP="00CA2AC7"/>
    <w:p w:rsidR="006F7FA6" w:rsidRDefault="00A07694" w:rsidP="00CA2AC7">
      <w:r>
        <w:rPr>
          <w:noProof/>
        </w:rPr>
        <w:lastRenderedPageBreak/>
        <w:drawing>
          <wp:inline distT="0" distB="0" distL="0" distR="0" wp14:anchorId="47D51DBC" wp14:editId="06B8A514">
            <wp:extent cx="5486400" cy="8896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94" w:rsidRDefault="00A07694" w:rsidP="00CA2AC7"/>
    <w:p w:rsidR="00A07694" w:rsidRDefault="00324E46" w:rsidP="00324E46">
      <w:pPr>
        <w:pStyle w:val="Heading1"/>
        <w:numPr>
          <w:ilvl w:val="0"/>
          <w:numId w:val="19"/>
        </w:numPr>
      </w:pPr>
      <w:r>
        <w:t>Data Modeling</w:t>
      </w:r>
    </w:p>
    <w:p w:rsidR="00324E46" w:rsidRDefault="00324E46" w:rsidP="00324E46">
      <w:pPr>
        <w:pStyle w:val="Heading2"/>
        <w:numPr>
          <w:ilvl w:val="1"/>
          <w:numId w:val="19"/>
        </w:numPr>
      </w:pPr>
      <w:r>
        <w:t xml:space="preserve">logistic regression – all </w:t>
      </w:r>
      <w:r w:rsidR="00F5272C">
        <w:t>53</w:t>
      </w:r>
      <w:r>
        <w:t xml:space="preserve"> predictors</w:t>
      </w:r>
    </w:p>
    <w:p w:rsidR="008619BF" w:rsidRDefault="008619BF" w:rsidP="008619BF"/>
    <w:p w:rsidR="008619BF" w:rsidRDefault="008619BF" w:rsidP="008619BF">
      <w:r>
        <w:rPr>
          <w:noProof/>
        </w:rPr>
        <w:drawing>
          <wp:inline distT="0" distB="0" distL="0" distR="0" wp14:anchorId="34E16B53" wp14:editId="2ED97343">
            <wp:extent cx="5486400" cy="278701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BF" w:rsidRDefault="008619BF" w:rsidP="008619BF"/>
    <w:p w:rsidR="00324E46" w:rsidRDefault="008619BF" w:rsidP="00324E46">
      <w:pPr>
        <w:pStyle w:val="Heading2"/>
        <w:numPr>
          <w:ilvl w:val="1"/>
          <w:numId w:val="19"/>
        </w:numPr>
      </w:pPr>
      <w:r>
        <w:lastRenderedPageBreak/>
        <w:t xml:space="preserve"> logistic regression – top 30 predictors</w:t>
      </w:r>
    </w:p>
    <w:p w:rsidR="008619BF" w:rsidRDefault="004A366A" w:rsidP="008619BF">
      <w:r>
        <w:rPr>
          <w:noProof/>
        </w:rPr>
        <w:drawing>
          <wp:inline distT="0" distB="0" distL="0" distR="0" wp14:anchorId="3AC9353C" wp14:editId="68442BA0">
            <wp:extent cx="5486400" cy="27838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6A" w:rsidRDefault="00AC3710" w:rsidP="00AC3710">
      <w:pPr>
        <w:pStyle w:val="Heading2"/>
        <w:numPr>
          <w:ilvl w:val="1"/>
          <w:numId w:val="19"/>
        </w:numPr>
      </w:pPr>
      <w:r>
        <w:t>lasso regularization and cross validation</w:t>
      </w:r>
    </w:p>
    <w:p w:rsidR="00AC3710" w:rsidRDefault="00AC3710" w:rsidP="00AC3710">
      <w:pPr>
        <w:pStyle w:val="ListParagraph"/>
        <w:ind w:left="630"/>
      </w:pPr>
      <w:r>
        <w:rPr>
          <w:noProof/>
        </w:rPr>
        <w:drawing>
          <wp:inline distT="0" distB="0" distL="0" distR="0" wp14:anchorId="42877FC5" wp14:editId="0B8D2F32">
            <wp:extent cx="5486400" cy="37598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0" w:rsidRDefault="00AC3710" w:rsidP="00AC3710">
      <w:pPr>
        <w:pStyle w:val="ListParagraph"/>
        <w:ind w:left="630"/>
      </w:pPr>
    </w:p>
    <w:p w:rsidR="00AC3710" w:rsidRDefault="00151AA1" w:rsidP="00AC3710">
      <w:pPr>
        <w:pStyle w:val="ListParagraph"/>
        <w:ind w:left="630"/>
      </w:pPr>
      <w:r>
        <w:rPr>
          <w:noProof/>
        </w:rPr>
        <w:lastRenderedPageBreak/>
        <w:drawing>
          <wp:inline distT="0" distB="0" distL="0" distR="0" wp14:anchorId="6B2B3A71" wp14:editId="1A07ECDB">
            <wp:extent cx="5486400" cy="36055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A1" w:rsidRDefault="00151AA1" w:rsidP="00AC3710">
      <w:pPr>
        <w:pStyle w:val="ListParagraph"/>
        <w:ind w:left="630"/>
      </w:pPr>
      <w:r>
        <w:rPr>
          <w:noProof/>
        </w:rPr>
        <w:drawing>
          <wp:inline distT="0" distB="0" distL="0" distR="0" wp14:anchorId="75CC6051" wp14:editId="4D2155BA">
            <wp:extent cx="5486400" cy="1573530"/>
            <wp:effectExtent l="0" t="0" r="0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A1" w:rsidRDefault="00151AA1" w:rsidP="00AC3710">
      <w:pPr>
        <w:pStyle w:val="ListParagraph"/>
        <w:ind w:left="630"/>
      </w:pPr>
    </w:p>
    <w:p w:rsidR="00151AA1" w:rsidRDefault="004D132F" w:rsidP="004D132F">
      <w:pPr>
        <w:pStyle w:val="Heading2"/>
        <w:numPr>
          <w:ilvl w:val="1"/>
          <w:numId w:val="19"/>
        </w:numPr>
      </w:pPr>
      <w:r>
        <w:lastRenderedPageBreak/>
        <w:t>Support vector machine</w:t>
      </w:r>
      <w:r w:rsidR="006503FB">
        <w:t xml:space="preserve"> – all 53 predictors</w:t>
      </w:r>
    </w:p>
    <w:p w:rsidR="004D132F" w:rsidRDefault="006503FB" w:rsidP="004D132F">
      <w:pPr>
        <w:pStyle w:val="ListParagraph"/>
        <w:ind w:left="630"/>
      </w:pPr>
      <w:r>
        <w:rPr>
          <w:noProof/>
        </w:rPr>
        <w:drawing>
          <wp:inline distT="0" distB="0" distL="0" distR="0" wp14:anchorId="4B3A7F9A" wp14:editId="28E97CD0">
            <wp:extent cx="5486400" cy="301688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98" w:rsidRDefault="00047798" w:rsidP="00047798">
      <w:pPr>
        <w:pStyle w:val="Heading2"/>
        <w:numPr>
          <w:ilvl w:val="1"/>
          <w:numId w:val="19"/>
        </w:numPr>
      </w:pPr>
      <w:r>
        <w:t>support vector machine –</w:t>
      </w:r>
      <w:r w:rsidR="00F5272C">
        <w:t xml:space="preserve"> Top </w:t>
      </w:r>
      <w:r>
        <w:t>30 predictors</w:t>
      </w:r>
    </w:p>
    <w:p w:rsidR="00047798" w:rsidRDefault="0002448A" w:rsidP="00047798">
      <w:pPr>
        <w:pStyle w:val="ListParagraph"/>
        <w:ind w:left="630"/>
      </w:pPr>
      <w:r>
        <w:rPr>
          <w:noProof/>
        </w:rPr>
        <w:drawing>
          <wp:inline distT="0" distB="0" distL="0" distR="0" wp14:anchorId="0658C6F8" wp14:editId="6CF8F600">
            <wp:extent cx="5486400" cy="3156585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8A" w:rsidRDefault="0002448A" w:rsidP="00047798">
      <w:pPr>
        <w:pStyle w:val="ListParagraph"/>
        <w:ind w:left="630"/>
      </w:pPr>
    </w:p>
    <w:p w:rsidR="0002448A" w:rsidRDefault="0002448A" w:rsidP="0002448A">
      <w:pPr>
        <w:pStyle w:val="Heading2"/>
        <w:numPr>
          <w:ilvl w:val="1"/>
          <w:numId w:val="19"/>
        </w:numPr>
      </w:pPr>
      <w:r>
        <w:t>Support vector machine – cross validation</w:t>
      </w:r>
    </w:p>
    <w:p w:rsidR="0002448A" w:rsidRPr="0002448A" w:rsidRDefault="0002448A" w:rsidP="0002448A">
      <w:pPr>
        <w:pStyle w:val="ListParagraph"/>
        <w:ind w:left="630"/>
      </w:pPr>
    </w:p>
    <w:p w:rsidR="006503FB" w:rsidRDefault="004231B9" w:rsidP="004D132F">
      <w:pPr>
        <w:pStyle w:val="ListParagraph"/>
        <w:ind w:left="630"/>
      </w:pPr>
      <w:r>
        <w:rPr>
          <w:noProof/>
        </w:rPr>
        <w:lastRenderedPageBreak/>
        <w:drawing>
          <wp:inline distT="0" distB="0" distL="0" distR="0" wp14:anchorId="45959581" wp14:editId="117DB622">
            <wp:extent cx="5486400" cy="333692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B9" w:rsidRDefault="004231B9" w:rsidP="004D132F">
      <w:pPr>
        <w:pStyle w:val="ListParagraph"/>
        <w:ind w:left="630"/>
      </w:pPr>
    </w:p>
    <w:p w:rsidR="004231B9" w:rsidRDefault="004231B9" w:rsidP="004231B9">
      <w:pPr>
        <w:pStyle w:val="Heading2"/>
        <w:numPr>
          <w:ilvl w:val="1"/>
          <w:numId w:val="19"/>
        </w:numPr>
      </w:pPr>
      <w:r>
        <w:t>Random forest – all 53 predictors</w:t>
      </w:r>
    </w:p>
    <w:p w:rsidR="004231B9" w:rsidRDefault="005F63FC" w:rsidP="004231B9">
      <w:r>
        <w:rPr>
          <w:noProof/>
        </w:rPr>
        <w:drawing>
          <wp:inline distT="0" distB="0" distL="0" distR="0" wp14:anchorId="03E4A686" wp14:editId="5F2D63EE">
            <wp:extent cx="5486400" cy="2736215"/>
            <wp:effectExtent l="0" t="0" r="0" b="69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23" w:rsidRDefault="00D35023" w:rsidP="004231B9"/>
    <w:p w:rsidR="00D35023" w:rsidRDefault="00D35023" w:rsidP="004231B9"/>
    <w:p w:rsidR="00D35023" w:rsidRDefault="00D35023" w:rsidP="004231B9"/>
    <w:p w:rsidR="00D35023" w:rsidRDefault="00D35023" w:rsidP="004231B9"/>
    <w:p w:rsidR="00D35023" w:rsidRDefault="00D35023" w:rsidP="004231B9"/>
    <w:p w:rsidR="00D35023" w:rsidRPr="004231B9" w:rsidRDefault="00D35023" w:rsidP="004231B9"/>
    <w:p w:rsidR="00D35023" w:rsidRPr="00D35023" w:rsidRDefault="005F63FC" w:rsidP="00D35023">
      <w:pPr>
        <w:pStyle w:val="Heading2"/>
        <w:numPr>
          <w:ilvl w:val="1"/>
          <w:numId w:val="19"/>
        </w:numPr>
      </w:pPr>
      <w:r>
        <w:t>random forest –</w:t>
      </w:r>
      <w:r w:rsidR="00F5272C">
        <w:t xml:space="preserve"> Top</w:t>
      </w:r>
      <w:r>
        <w:t xml:space="preserve"> 30 predictors</w:t>
      </w:r>
    </w:p>
    <w:p w:rsidR="005F63FC" w:rsidRDefault="00D35023" w:rsidP="005F63FC">
      <w:pPr>
        <w:ind w:left="270"/>
      </w:pPr>
      <w:r>
        <w:rPr>
          <w:noProof/>
        </w:rPr>
        <w:drawing>
          <wp:inline distT="0" distB="0" distL="0" distR="0" wp14:anchorId="721A95F6" wp14:editId="4D2120B1">
            <wp:extent cx="5486400" cy="301434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23" w:rsidRDefault="00D35023" w:rsidP="005F63FC">
      <w:pPr>
        <w:ind w:left="270"/>
      </w:pPr>
    </w:p>
    <w:p w:rsidR="00D35023" w:rsidRDefault="00814C92" w:rsidP="00017BB4">
      <w:pPr>
        <w:pStyle w:val="Heading2"/>
        <w:numPr>
          <w:ilvl w:val="1"/>
          <w:numId w:val="19"/>
        </w:numPr>
      </w:pPr>
      <w:r>
        <w:t>naïve bayes – all 53 predictors</w:t>
      </w:r>
    </w:p>
    <w:p w:rsidR="003653AD" w:rsidRDefault="003653AD" w:rsidP="003653AD">
      <w:r>
        <w:rPr>
          <w:noProof/>
        </w:rPr>
        <w:drawing>
          <wp:inline distT="0" distB="0" distL="0" distR="0" wp14:anchorId="171A6056" wp14:editId="6236DFDD">
            <wp:extent cx="5486400" cy="2359025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AD" w:rsidRDefault="003653AD" w:rsidP="003653AD"/>
    <w:p w:rsidR="003653AD" w:rsidRDefault="003653AD" w:rsidP="003653AD"/>
    <w:p w:rsidR="003653AD" w:rsidRDefault="003653AD" w:rsidP="003653AD"/>
    <w:p w:rsidR="003653AD" w:rsidRDefault="003653AD" w:rsidP="003653AD"/>
    <w:p w:rsidR="003653AD" w:rsidRDefault="003653AD" w:rsidP="003653AD"/>
    <w:p w:rsidR="003653AD" w:rsidRDefault="003653AD" w:rsidP="003653AD">
      <w:pPr>
        <w:pStyle w:val="Heading2"/>
      </w:pPr>
      <w:r>
        <w:t xml:space="preserve">       </w:t>
      </w:r>
      <w:r w:rsidR="00017BB4">
        <w:t>3</w:t>
      </w:r>
      <w:r>
        <w:t>.1</w:t>
      </w:r>
      <w:r w:rsidR="00017BB4">
        <w:t>0</w:t>
      </w:r>
      <w:r>
        <w:t xml:space="preserve"> naïve bayes – top 30 predictors</w:t>
      </w:r>
    </w:p>
    <w:p w:rsidR="003653AD" w:rsidRDefault="007E0227" w:rsidP="003653AD">
      <w:r>
        <w:rPr>
          <w:noProof/>
        </w:rPr>
        <w:drawing>
          <wp:inline distT="0" distB="0" distL="0" distR="0" wp14:anchorId="2C1F0D42" wp14:editId="6F3FD29C">
            <wp:extent cx="5486400" cy="234759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27" w:rsidRDefault="00C16C6B" w:rsidP="007E0227">
      <w:pPr>
        <w:pStyle w:val="Heading2"/>
      </w:pPr>
      <w:r>
        <w:t>3</w:t>
      </w:r>
      <w:r w:rsidR="00017BB4">
        <w:t>.1</w:t>
      </w:r>
      <w:r>
        <w:t>1 neural network</w:t>
      </w:r>
      <w:r w:rsidR="007E0227">
        <w:t>–feed forward algorithm</w:t>
      </w:r>
      <w:r w:rsidR="00017BB4">
        <w:t xml:space="preserve"> -All 53 predictors</w:t>
      </w:r>
    </w:p>
    <w:p w:rsidR="007E0227" w:rsidRDefault="007E0227" w:rsidP="007E0227">
      <w:r>
        <w:rPr>
          <w:noProof/>
        </w:rPr>
        <w:drawing>
          <wp:inline distT="0" distB="0" distL="0" distR="0" wp14:anchorId="7207D1B1" wp14:editId="6B3C3411">
            <wp:extent cx="5486400" cy="3236595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6B" w:rsidRDefault="00C16C6B" w:rsidP="007E0227"/>
    <w:p w:rsidR="00C16C6B" w:rsidRDefault="00C16C6B" w:rsidP="00BD4A3E">
      <w:pPr>
        <w:pStyle w:val="Heading2"/>
      </w:pPr>
    </w:p>
    <w:p w:rsidR="00C16C6B" w:rsidRDefault="00C16C6B" w:rsidP="00BD4A3E">
      <w:pPr>
        <w:pStyle w:val="Heading2"/>
      </w:pPr>
    </w:p>
    <w:p w:rsidR="007E0227" w:rsidRDefault="00C16C6B" w:rsidP="00BD4A3E">
      <w:pPr>
        <w:pStyle w:val="Heading2"/>
      </w:pPr>
      <w:r>
        <w:t>3.12 neural network</w:t>
      </w:r>
      <w:r w:rsidR="00BD4A3E">
        <w:t>-f</w:t>
      </w:r>
      <w:r w:rsidR="00017BB4">
        <w:t xml:space="preserve">eed </w:t>
      </w:r>
      <w:r w:rsidR="00BD4A3E">
        <w:t>f</w:t>
      </w:r>
      <w:r w:rsidR="00017BB4">
        <w:t>orward algorithm</w:t>
      </w:r>
      <w:r w:rsidR="00BD4A3E">
        <w:t xml:space="preserve"> –top 30 predictors</w:t>
      </w:r>
    </w:p>
    <w:p w:rsidR="00BD4A3E" w:rsidRDefault="00BD4A3E" w:rsidP="00BD4A3E">
      <w:r>
        <w:rPr>
          <w:noProof/>
        </w:rPr>
        <w:drawing>
          <wp:inline distT="0" distB="0" distL="0" distR="0" wp14:anchorId="4757BED6" wp14:editId="5B607238">
            <wp:extent cx="5486400" cy="32346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/>
    <w:p w:rsidR="00FE4DBC" w:rsidRDefault="00FE4DBC" w:rsidP="00BD4A3E">
      <w:bookmarkStart w:id="5" w:name="_GoBack"/>
      <w:bookmarkEnd w:id="5"/>
    </w:p>
    <w:p w:rsidR="004E37FE" w:rsidRDefault="00964377" w:rsidP="00557FF0">
      <w:pPr>
        <w:pStyle w:val="Heading1"/>
      </w:pPr>
      <w:r>
        <w:t>4</w:t>
      </w:r>
      <w:r w:rsidR="00557FF0">
        <w:t>.Results</w:t>
      </w:r>
    </w:p>
    <w:p w:rsidR="00557FF0" w:rsidRDefault="00557FF0" w:rsidP="00557FF0"/>
    <w:p w:rsidR="00557FF0" w:rsidRDefault="00FC550E" w:rsidP="00557FF0">
      <w:r>
        <w:t xml:space="preserve">Accuracy is best achieved using Random Forest Classifier </w:t>
      </w:r>
      <w:r w:rsidR="003842B6">
        <w:t>which is 66.85%</w:t>
      </w:r>
    </w:p>
    <w:p w:rsidR="00CE0968" w:rsidRPr="009C792B" w:rsidRDefault="00E04418" w:rsidP="009F5475">
      <w:r>
        <w:rPr>
          <w:noProof/>
        </w:rPr>
        <w:drawing>
          <wp:inline distT="0" distB="0" distL="0" distR="0" wp14:anchorId="07E04030" wp14:editId="22BB8B6F">
            <wp:extent cx="5486400" cy="3142615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8540A" w:rsidRDefault="00C8540A" w:rsidP="00A93CC1">
      <w:pPr>
        <w:ind w:left="630"/>
      </w:pPr>
    </w:p>
    <w:p w:rsidR="00C06F0E" w:rsidRDefault="00C06F0E" w:rsidP="00A93CC1">
      <w:pPr>
        <w:ind w:left="630"/>
      </w:pPr>
    </w:p>
    <w:p w:rsidR="00C06F0E" w:rsidRDefault="00C06F0E" w:rsidP="00A93CC1">
      <w:pPr>
        <w:ind w:left="630"/>
      </w:pPr>
    </w:p>
    <w:p w:rsidR="00CA2B65" w:rsidRDefault="00CA2B65" w:rsidP="0020653F">
      <w:pPr>
        <w:ind w:left="630"/>
      </w:pPr>
    </w:p>
    <w:p w:rsidR="00662356" w:rsidRDefault="00662356" w:rsidP="0020653F">
      <w:pPr>
        <w:ind w:left="630"/>
      </w:pPr>
    </w:p>
    <w:p w:rsidR="00662356" w:rsidRDefault="00662356" w:rsidP="0020653F">
      <w:pPr>
        <w:ind w:left="630"/>
      </w:pPr>
    </w:p>
    <w:p w:rsidR="00662356" w:rsidRDefault="00662356" w:rsidP="0020653F">
      <w:pPr>
        <w:ind w:left="630"/>
      </w:pPr>
    </w:p>
    <w:p w:rsidR="00662356" w:rsidRDefault="00662356" w:rsidP="0020653F">
      <w:pPr>
        <w:ind w:left="630"/>
      </w:pPr>
    </w:p>
    <w:p w:rsidR="00C21930" w:rsidRDefault="00C21930" w:rsidP="0020653F">
      <w:pPr>
        <w:ind w:left="630"/>
      </w:pPr>
    </w:p>
    <w:p w:rsidR="00A273B4" w:rsidRDefault="00A273B4" w:rsidP="0020653F">
      <w:pPr>
        <w:ind w:left="630"/>
      </w:pPr>
    </w:p>
    <w:p w:rsidR="00B35293" w:rsidRDefault="00B35293" w:rsidP="0020653F">
      <w:pPr>
        <w:ind w:left="630"/>
      </w:pPr>
    </w:p>
    <w:p w:rsidR="00AD0756" w:rsidRDefault="00AD0756" w:rsidP="0020653F">
      <w:pPr>
        <w:ind w:left="630"/>
      </w:pPr>
    </w:p>
    <w:p w:rsidR="00F94C8C" w:rsidRDefault="00F94C8C" w:rsidP="0020653F">
      <w:pPr>
        <w:ind w:left="630"/>
      </w:pPr>
    </w:p>
    <w:p w:rsidR="00417640" w:rsidRDefault="00417640" w:rsidP="0020653F">
      <w:pPr>
        <w:ind w:left="630"/>
      </w:pPr>
    </w:p>
    <w:p w:rsidR="009C0D5A" w:rsidRDefault="009C0D5A" w:rsidP="0020653F">
      <w:pPr>
        <w:ind w:left="630"/>
      </w:pPr>
    </w:p>
    <w:p w:rsidR="008D5E0B" w:rsidRDefault="008D5E0B" w:rsidP="0020653F">
      <w:pPr>
        <w:ind w:left="630"/>
      </w:pPr>
    </w:p>
    <w:p w:rsidR="008D5E0B" w:rsidRDefault="008D5E0B" w:rsidP="0020653F">
      <w:pPr>
        <w:ind w:left="630"/>
      </w:pPr>
    </w:p>
    <w:p w:rsidR="00DF0F2C" w:rsidRDefault="00DF0F2C" w:rsidP="0020653F">
      <w:pPr>
        <w:ind w:left="630"/>
      </w:pPr>
    </w:p>
    <w:p w:rsidR="008D5E0B" w:rsidRDefault="008D5E0B" w:rsidP="0020653F">
      <w:pPr>
        <w:ind w:left="630"/>
      </w:pPr>
    </w:p>
    <w:p w:rsidR="00025776" w:rsidRDefault="00025776" w:rsidP="0020653F">
      <w:pPr>
        <w:ind w:left="630"/>
      </w:pPr>
    </w:p>
    <w:p w:rsidR="00025776" w:rsidRDefault="00025776" w:rsidP="0020653F">
      <w:pPr>
        <w:ind w:left="630"/>
      </w:pPr>
    </w:p>
    <w:p w:rsidR="00025776" w:rsidRDefault="00025776" w:rsidP="0020653F">
      <w:pPr>
        <w:ind w:left="630"/>
      </w:pPr>
    </w:p>
    <w:p w:rsidR="00025776" w:rsidRDefault="00025776" w:rsidP="0020653F">
      <w:pPr>
        <w:ind w:left="630"/>
      </w:pPr>
    </w:p>
    <w:p w:rsidR="00B5599A" w:rsidRDefault="00B5599A" w:rsidP="0020653F">
      <w:pPr>
        <w:ind w:left="630"/>
      </w:pPr>
    </w:p>
    <w:p w:rsidR="0020653F" w:rsidRPr="0020653F" w:rsidRDefault="0020653F" w:rsidP="0020653F">
      <w:pPr>
        <w:ind w:left="630"/>
      </w:pPr>
    </w:p>
    <w:p w:rsidR="0020653F" w:rsidRPr="0020653F" w:rsidRDefault="0020653F" w:rsidP="009F5475">
      <w:pPr>
        <w:pStyle w:val="ListParagraph"/>
        <w:numPr>
          <w:ilvl w:val="1"/>
          <w:numId w:val="20"/>
        </w:numPr>
      </w:pPr>
    </w:p>
    <w:p w:rsidR="00FF7246" w:rsidRPr="00FF7246" w:rsidRDefault="00FF7246" w:rsidP="00FF7246">
      <w:pPr>
        <w:ind w:left="360"/>
      </w:pPr>
    </w:p>
    <w:p w:rsidR="001E5E5A" w:rsidRDefault="001E5E5A" w:rsidP="001E5E5A">
      <w:pPr>
        <w:ind w:left="720"/>
      </w:pPr>
    </w:p>
    <w:p w:rsidR="001E5E5A" w:rsidRDefault="001E5E5A" w:rsidP="001E5E5A">
      <w:pPr>
        <w:ind w:left="720"/>
      </w:pPr>
    </w:p>
    <w:p w:rsidR="001E5E5A" w:rsidRPr="001E5E5A" w:rsidRDefault="001E5E5A" w:rsidP="001E5E5A">
      <w:pPr>
        <w:ind w:left="720"/>
      </w:pPr>
    </w:p>
    <w:p w:rsidR="001E5E5A" w:rsidRPr="001E5E5A" w:rsidRDefault="001E5E5A" w:rsidP="001E5E5A"/>
    <w:p w:rsidR="001E5E5A" w:rsidRPr="001E5E5A" w:rsidRDefault="001E5E5A" w:rsidP="001E5E5A">
      <w:pPr>
        <w:ind w:left="360"/>
      </w:pPr>
    </w:p>
    <w:p w:rsidR="003733E7" w:rsidRPr="003733E7" w:rsidRDefault="003733E7" w:rsidP="003733E7"/>
    <w:p w:rsidR="00DD16F5" w:rsidRDefault="00DD16F5" w:rsidP="00D47F7B"/>
    <w:p w:rsidR="00DD16F5" w:rsidRPr="00D47F7B" w:rsidRDefault="00DD16F5" w:rsidP="00D47F7B"/>
    <w:p w:rsidR="002F22C4" w:rsidRDefault="002F22C4" w:rsidP="002F22C4"/>
    <w:p w:rsidR="002F22C4" w:rsidRPr="00BC2562" w:rsidRDefault="002F22C4" w:rsidP="002F22C4"/>
    <w:sectPr w:rsidR="002F22C4" w:rsidRPr="00BC2562">
      <w:footerReference w:type="default" r:id="rId1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AFB" w:rsidRDefault="00520AFB" w:rsidP="00C6554A">
      <w:pPr>
        <w:spacing w:before="0" w:after="0" w:line="240" w:lineRule="auto"/>
      </w:pPr>
      <w:r>
        <w:separator/>
      </w:r>
    </w:p>
  </w:endnote>
  <w:endnote w:type="continuationSeparator" w:id="0">
    <w:p w:rsidR="00520AFB" w:rsidRDefault="00520AF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AFB" w:rsidRDefault="00520AFB" w:rsidP="00C6554A">
      <w:pPr>
        <w:spacing w:before="0" w:after="0" w:line="240" w:lineRule="auto"/>
      </w:pPr>
      <w:r>
        <w:separator/>
      </w:r>
    </w:p>
  </w:footnote>
  <w:footnote w:type="continuationSeparator" w:id="0">
    <w:p w:rsidR="00520AFB" w:rsidRDefault="00520AF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6771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DF5719"/>
    <w:multiLevelType w:val="multilevel"/>
    <w:tmpl w:val="49DE2730"/>
    <w:lvl w:ilvl="0">
      <w:start w:val="4"/>
      <w:numFmt w:val="decimal"/>
      <w:lvlText w:val="%1.0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933DCD"/>
    <w:multiLevelType w:val="multilevel"/>
    <w:tmpl w:val="453696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6" w15:restartNumberingAfterBreak="0">
    <w:nsid w:val="51DC18BA"/>
    <w:multiLevelType w:val="multilevel"/>
    <w:tmpl w:val="5B82E0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5886849"/>
    <w:multiLevelType w:val="hybridMultilevel"/>
    <w:tmpl w:val="29CE3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F50795"/>
    <w:multiLevelType w:val="multilevel"/>
    <w:tmpl w:val="ED2EA2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2"/>
  </w:num>
  <w:num w:numId="18">
    <w:abstractNumId w:val="17"/>
  </w:num>
  <w:num w:numId="19">
    <w:abstractNumId w:val="18"/>
  </w:num>
  <w:num w:numId="20">
    <w:abstractNumId w:val="1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0A"/>
    <w:rsid w:val="00004998"/>
    <w:rsid w:val="00017BB4"/>
    <w:rsid w:val="0002448A"/>
    <w:rsid w:val="00025776"/>
    <w:rsid w:val="000427F7"/>
    <w:rsid w:val="00047798"/>
    <w:rsid w:val="000D0BE0"/>
    <w:rsid w:val="00151AA1"/>
    <w:rsid w:val="001E5E5A"/>
    <w:rsid w:val="0020653F"/>
    <w:rsid w:val="002554CD"/>
    <w:rsid w:val="00293B83"/>
    <w:rsid w:val="002B4294"/>
    <w:rsid w:val="002D191A"/>
    <w:rsid w:val="002F22C4"/>
    <w:rsid w:val="00324E46"/>
    <w:rsid w:val="00333D0D"/>
    <w:rsid w:val="003653AD"/>
    <w:rsid w:val="003733E7"/>
    <w:rsid w:val="0038050A"/>
    <w:rsid w:val="003842B6"/>
    <w:rsid w:val="003B5EB7"/>
    <w:rsid w:val="00417640"/>
    <w:rsid w:val="004231B9"/>
    <w:rsid w:val="004401FB"/>
    <w:rsid w:val="004A1BAC"/>
    <w:rsid w:val="004A366A"/>
    <w:rsid w:val="004B351F"/>
    <w:rsid w:val="004C049F"/>
    <w:rsid w:val="004D132F"/>
    <w:rsid w:val="004E37FE"/>
    <w:rsid w:val="005000E2"/>
    <w:rsid w:val="00520AFB"/>
    <w:rsid w:val="00532E47"/>
    <w:rsid w:val="00557FF0"/>
    <w:rsid w:val="00582BC8"/>
    <w:rsid w:val="005E0F0D"/>
    <w:rsid w:val="005F63FC"/>
    <w:rsid w:val="00625033"/>
    <w:rsid w:val="0064464E"/>
    <w:rsid w:val="006503FB"/>
    <w:rsid w:val="006511D6"/>
    <w:rsid w:val="00662356"/>
    <w:rsid w:val="006A3CE7"/>
    <w:rsid w:val="006F7FA6"/>
    <w:rsid w:val="0078537B"/>
    <w:rsid w:val="007A5931"/>
    <w:rsid w:val="007A6409"/>
    <w:rsid w:val="007E0227"/>
    <w:rsid w:val="0081084E"/>
    <w:rsid w:val="00814C92"/>
    <w:rsid w:val="00827536"/>
    <w:rsid w:val="008619BF"/>
    <w:rsid w:val="008752B1"/>
    <w:rsid w:val="00876175"/>
    <w:rsid w:val="008A5A83"/>
    <w:rsid w:val="008D3171"/>
    <w:rsid w:val="008D5E0B"/>
    <w:rsid w:val="00964377"/>
    <w:rsid w:val="00991085"/>
    <w:rsid w:val="009C0D5A"/>
    <w:rsid w:val="009C792B"/>
    <w:rsid w:val="009F155E"/>
    <w:rsid w:val="009F5475"/>
    <w:rsid w:val="00A07694"/>
    <w:rsid w:val="00A273B4"/>
    <w:rsid w:val="00A41B73"/>
    <w:rsid w:val="00A93CC1"/>
    <w:rsid w:val="00A953D7"/>
    <w:rsid w:val="00AC3710"/>
    <w:rsid w:val="00AD0756"/>
    <w:rsid w:val="00B35293"/>
    <w:rsid w:val="00B5599A"/>
    <w:rsid w:val="00B62CA2"/>
    <w:rsid w:val="00BC15CE"/>
    <w:rsid w:val="00BC2562"/>
    <w:rsid w:val="00BD4A3E"/>
    <w:rsid w:val="00C06F0E"/>
    <w:rsid w:val="00C16C6B"/>
    <w:rsid w:val="00C21930"/>
    <w:rsid w:val="00C6554A"/>
    <w:rsid w:val="00C8540A"/>
    <w:rsid w:val="00CA2AC7"/>
    <w:rsid w:val="00CA2B65"/>
    <w:rsid w:val="00CD6EB0"/>
    <w:rsid w:val="00CE0968"/>
    <w:rsid w:val="00D143D7"/>
    <w:rsid w:val="00D35023"/>
    <w:rsid w:val="00D47F7B"/>
    <w:rsid w:val="00DD16F5"/>
    <w:rsid w:val="00DF0F2C"/>
    <w:rsid w:val="00E04418"/>
    <w:rsid w:val="00ED7C44"/>
    <w:rsid w:val="00F357BE"/>
    <w:rsid w:val="00F5272C"/>
    <w:rsid w:val="00F94C8C"/>
    <w:rsid w:val="00FC2CBD"/>
    <w:rsid w:val="00FC550E"/>
    <w:rsid w:val="00FE4DBC"/>
    <w:rsid w:val="00FF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75667"/>
  <w15:chartTrackingRefBased/>
  <w15:docId w15:val="{087A2B63-EDCB-4D6C-AB6B-772D921C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Contenr">
    <w:name w:val="Contenr"/>
    <w:basedOn w:val="Subtitle"/>
    <w:link w:val="ContenrChar"/>
    <w:rsid w:val="003B5EB7"/>
  </w:style>
  <w:style w:type="paragraph" w:styleId="ListParagraph">
    <w:name w:val="List Paragraph"/>
    <w:basedOn w:val="Normal"/>
    <w:uiPriority w:val="34"/>
    <w:unhideWhenUsed/>
    <w:qFormat/>
    <w:rsid w:val="00BC2562"/>
    <w:pPr>
      <w:ind w:left="720"/>
      <w:contextualSpacing/>
    </w:pPr>
  </w:style>
  <w:style w:type="character" w:customStyle="1" w:styleId="ContenrChar">
    <w:name w:val="Contenr Char"/>
    <w:basedOn w:val="SubtitleChar"/>
    <w:link w:val="Contenr"/>
    <w:rsid w:val="003B5EB7"/>
    <w:rPr>
      <w:rFonts w:asciiTheme="majorHAnsi" w:eastAsiaTheme="majorEastAsia" w:hAnsiTheme="majorHAnsi" w:cstheme="majorBidi"/>
      <w:cap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tr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814</TotalTime>
  <Pages>34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</dc:creator>
  <cp:keywords/>
  <dc:description/>
  <cp:lastModifiedBy>chitra.paryani22@gmail.com</cp:lastModifiedBy>
  <cp:revision>86</cp:revision>
  <dcterms:created xsi:type="dcterms:W3CDTF">2018-08-07T02:00:00Z</dcterms:created>
  <dcterms:modified xsi:type="dcterms:W3CDTF">2018-08-07T15:34:00Z</dcterms:modified>
</cp:coreProperties>
</file>